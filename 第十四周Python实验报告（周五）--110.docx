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lang w:eastAsia="zh-CN"/>
        </w:rPr>
      </w:pPr>
      <w:r>
        <w:t>第</w:t>
      </w:r>
      <w:r>
        <w:rPr>
          <w:rFonts w:hint="eastAsia"/>
          <w:lang w:val="en-US" w:eastAsia="zh-CN"/>
        </w:rPr>
        <w:t>十四周</w:t>
      </w:r>
      <w:r>
        <w:rPr>
          <w:rFonts w:hint="eastAsia"/>
        </w:rPr>
        <w:t>Python实验报告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周五</w:t>
      </w:r>
      <w:r>
        <w:rPr>
          <w:rFonts w:hint="eastAsia"/>
          <w:lang w:eastAsia="zh-CN"/>
        </w:rPr>
        <w:t>）</w:t>
      </w:r>
    </w:p>
    <w:p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190500</wp:posOffset>
                </wp:positionV>
                <wp:extent cx="70866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8pt;margin-top:15pt;height:0pt;width:55.8pt;z-index:251660288;mso-width-relative:page;mso-height-relative:page;" filled="f" stroked="t" coordsize="21600,21600" o:gfxdata="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WUWD71gAAAAkBAAAPAAAAAAAAAAEAIAAAACIAAABkcnMvZG93bnJl&#10;di54bWxQSwECFAAUAAAACACHTuJAF4/ImMYBAABiAwAADgAAAAAAAAABACAAAAAlAQAAZHJzL2Uy&#10;b0RvYy54bWxQSwUGAAAAAAYABgBZAQAAX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190500</wp:posOffset>
                </wp:positionV>
                <wp:extent cx="103632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6pt;margin-top:15pt;height:0pt;width:81.6pt;z-index:251659264;mso-width-relative:page;mso-height-relative:page;" filled="f" stroked="t" coordsize="21600,21600" o:gfxdata="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UibNNUAAAAIAQAADwAAAAAAAAABACAAAAAiAAAAZHJzL2Rvd25yZXYu&#10;eG1sUEsBAhQAFAAAAAgAh07iQLoRwhvFAQAAYw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学号</w:t>
      </w:r>
      <w:r>
        <w:rPr>
          <w:rFonts w:hint="eastAsia"/>
        </w:rPr>
        <w:t xml:space="preserve">：117060400110                               </w:t>
      </w:r>
      <w:r>
        <w:rPr>
          <w:rFonts w:hint="eastAsia"/>
          <w:b/>
        </w:rPr>
        <w:t>姓名</w:t>
      </w:r>
      <w:r>
        <w:rPr>
          <w:rFonts w:hint="eastAsia"/>
        </w:rPr>
        <w:t xml:space="preserve">：蒙柳双  </w:t>
      </w:r>
    </w:p>
    <w:p/>
    <w:p>
      <w:pPr>
        <w:rPr>
          <w:rFonts w:hint="eastAsia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182880</wp:posOffset>
                </wp:positionV>
                <wp:extent cx="9144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8pt;margin-top:14.4pt;height:0pt;width:72pt;z-index:251662336;mso-width-relative:page;mso-height-relative:page;" filled="f" stroked="t" coordsize="21600,21600" o:gfxdata="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aS783NUAAAAJAQAADwAAAAAAAAABACAAAAAiAAAAZHJzL2Rvd25yZXYu&#10;eG1sUEsBAhQAFAAAAAgAh07iQLnKV6TFAQAAYg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175260</wp:posOffset>
                </wp:positionV>
                <wp:extent cx="127254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.6pt;margin-top:13.8pt;height:0.6pt;width:100.2pt;z-index:251661312;mso-width-relative:page;mso-height-relative:page;" filled="f" stroked="t" coordsize="21600,21600" o:gfxdata="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ctRFf1gAAAAgBAAAPAAAAAAAAAAEAIAAAACIA&#10;AABkcnMvZG93bnJldi54bWxQSwECFAAUAAAACACHTuJAJeBeL9IBAABwAwAADgAAAAAAAAABACAA&#10;AAAl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班级</w:t>
      </w:r>
      <w:r>
        <w:rPr>
          <w:rFonts w:hint="eastAsia"/>
        </w:rPr>
        <w:t xml:space="preserve">：17应用统计学1班                           </w:t>
      </w:r>
      <w:r>
        <w:rPr>
          <w:rFonts w:hint="eastAsia"/>
          <w:b/>
        </w:rPr>
        <w:t>指导老师</w:t>
      </w:r>
      <w:r>
        <w:rPr>
          <w:rFonts w:hint="eastAsia"/>
        </w:rPr>
        <w:t xml:space="preserve">：林卫中老师  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实验目的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熟练对requests库、beautifulSoup库、re库的使用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考察对以前学习的知识的掌握程度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突破一些网络的限制，从而去爬取更多的内容，下载更多的图片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上课不玩手机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要认真编码并且思考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3.实在不会的就向老师求助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实验内容步骤</w:t>
      </w:r>
      <w:r>
        <w:rPr>
          <w:rFonts w:hint="eastAsia"/>
          <w:lang w:val="en-US" w:eastAsia="zh-CN"/>
        </w:rPr>
        <w:t>：</w:t>
      </w:r>
    </w:p>
    <w:p>
      <w:pPr>
        <w:pStyle w:val="6"/>
        <w:numPr>
          <w:ilvl w:val="0"/>
          <w:numId w:val="3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任务一</w:t>
      </w:r>
      <w:r>
        <w:rPr>
          <w:rFonts w:hint="eastAsia"/>
          <w:sz w:val="21"/>
          <w:szCs w:val="21"/>
        </w:rPr>
        <w:t>：爬取美国大学排名前30名</w:t>
      </w:r>
      <w:r>
        <w:rPr>
          <w:rFonts w:hint="eastAsia"/>
          <w:sz w:val="21"/>
          <w:szCs w:val="21"/>
          <w:lang w:val="en-US" w:eastAsia="zh-CN"/>
        </w:rPr>
        <w:t>或者更多的大学</w:t>
      </w:r>
      <w:r>
        <w:rPr>
          <w:rFonts w:hint="eastAsia"/>
          <w:sz w:val="21"/>
          <w:szCs w:val="21"/>
        </w:rPr>
        <w:t xml:space="preserve">的学校名称、学费、培养规模 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"https://www.usnews.com/" </w:instrText>
      </w:r>
      <w:r>
        <w:rPr>
          <w:sz w:val="21"/>
          <w:szCs w:val="21"/>
        </w:rPr>
        <w:fldChar w:fldCharType="separate"/>
      </w:r>
      <w:r>
        <w:rPr>
          <w:rStyle w:val="4"/>
          <w:sz w:val="21"/>
          <w:szCs w:val="21"/>
        </w:rPr>
        <w:t>https://www.usnews.com/</w:t>
      </w:r>
      <w:r>
        <w:rPr>
          <w:sz w:val="21"/>
          <w:szCs w:val="21"/>
        </w:rPr>
        <w:fldChar w:fldCharType="end"/>
      </w:r>
    </w:p>
    <w:p>
      <w:pPr>
        <w:pStyle w:val="6"/>
        <w:numPr>
          <w:numId w:val="0"/>
        </w:numPr>
        <w:ind w:lef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核心代码：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核心代码：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requests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bs4 import BeautifulSoup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allUniv=[]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getHTMLText(url):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send_headers = {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"User-Agent": "Mozilla/5.0 (Windows NT 10.0; Win64; x64) AppleWebKit/537.36 (KHTML, like Gecko) Chrome/61.0.3163.100 Safari/537.36",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"Connection": "keep-alive",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"Accept": "text/html,application/xhtml+xml,application/xml;q=0.9,image/webp,image/apng,*/*;q=0.8",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"Accept-Language": "zh-CN,zh;q=0.8"}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try: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 = requests.get(url, headers=send_headers)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r.raise_for_status()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print(r.status_code)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r.encoding = 'utf-8'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r.text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except: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""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fillUnivList(soup):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data = soup.find_all('div',{'class':re.compile('shadow-dark')})#正则表达式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div in data: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 = 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#排名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div1 = div.find('div',{'style':'margin-left: 2.5rem;'})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rank = div1.get_text().strip()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#学校名称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singleUniv.append(rank.split(' ')[0])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div2 = div.find('h3')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#City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singleUniv.append(div2.get_text().strip())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address = div.find('div',{'class':re.compile('block-normal')})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singleUniv.append(address.string)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lstrong = div.find_all('strong')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singleUniv.append(lstrong[0].string)#学费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singleUniv.append(lstrong[1].string)#培养规模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allUniv.append(singleUniv)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printUnivList():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print("{:&lt;6}{:&lt;20}{:&lt;10}{:&lt;10}{:&lt;10}".format("排名","学校名称","City","学费","培养规模"))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u in allUniv: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print("{:&lt;6}{:&lt;20}{:&lt;10}{:&lt;10}{:&lt;10}".format(u[0],u[1],u[2],u[3],u[4]))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main(n):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allUniv=[]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url = 'https://www.usnews.com/best-colleges/rankings/national-universities' 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i in range(1,n+1):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rl = url + '?_page=' + str(i)  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html = getHTMLText(rl)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soup = BeautifulSoup(html,'html.parser')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fillUnivList(soup)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printUnivList()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main(10)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实验结果：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5268595" cy="5155565"/>
            <wp:effectExtent l="0" t="0" r="444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5273040" cy="38023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688330"/>
            <wp:effectExtent l="0" t="0" r="1270" b="1143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ilvl w:val="0"/>
          <w:numId w:val="4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学费少于50000$的国外大学</w:t>
      </w:r>
    </w:p>
    <w:p>
      <w:pPr>
        <w:pStyle w:val="6"/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requests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from bs4 import BeautifulSoup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allUniv=[]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getHTMLText(url):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send_headers = {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"User-Agent": "Mozilla/5.0 (Windows NT 10.0; Win64; x64) AppleWebKit/537.36 (KHTML, like Gecko) Chrome/61.0.3163.100 Safari/537.36",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"Connection": "keep-alive",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"Accept": "text/html,application/xhtml+xml,application/xml;q=0.9,image/webp,image/apng,*/*;q=0.8",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"Accept-Language": "zh-CN,zh;q=0.8"}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try: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 = requests.get(url, headers=send_headers)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r.raise_for_status()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print(r.status_code)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r.encoding = 'utf-8'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r.text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except: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return ""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fillUnivList(soup):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data = soup.find_all('div',{'class':re.compile('shadow-dark')})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div in data: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 = 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div1 = div.find('div',{'style':'margin-left: 2.5rem;'})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rank = div1.get_text().strip()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singleUniv.append(rank.split(' ')[0])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univName = div.find('h3')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singleUniv.append(univName.get_text().strip())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ldiv = div.find_all('div',{'style':'padding-right: 0.5rem;'})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singleUniv.append(ldiv[0].strong.string)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singleUniv.append(ldiv[1].strong.string)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allUniv.append(singleUniv)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printUnivList():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print("{:&lt;6}{:&lt;20}{:&lt;6}{:&lt;10}".format("排名","学校名称","学费","培养规模"))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u in allUniv: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 = u[2].split(' 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f=s[0].replace(',','')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f=f.replace('$','')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#if s[0] in ['1','2','3','4','5']: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if int(f)&lt;50000: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print("{:&lt;6}{:&lt;20}{:&lt;10}{:&lt;10}".format(u[0],u[1],u[2],u[3]))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def main(n):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#allUniv=[]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url = 'https://www.usnews.com/best-colleges/rankings/national-universities' 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for i in range(1,n+1):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rl = url + '?_page=' + str(i)  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html = getHTMLText(rl)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soup = BeautifulSoup(html,'html.parser')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fillUnivList(soup)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printUnivList()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main(10)</w:t>
      </w:r>
    </w:p>
    <w:p>
      <w:pPr>
        <w:pStyle w:val="6"/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pStyle w:val="6"/>
        <w:numPr>
          <w:numId w:val="0"/>
        </w:numPr>
        <w:ind w:left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实验结果：</w:t>
      </w:r>
    </w:p>
    <w:p>
      <w:pPr>
        <w:pStyle w:val="6"/>
        <w:numPr>
          <w:numId w:val="0"/>
        </w:numPr>
        <w:ind w:leftChars="0"/>
      </w:pPr>
      <w:r>
        <w:drawing>
          <wp:inline distT="0" distB="0" distL="114300" distR="114300">
            <wp:extent cx="5268595" cy="528129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8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5925820"/>
            <wp:effectExtent l="0" t="0" r="444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3"/>
        </w:numPr>
        <w:ind w:firstLineChars="0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任务二：从百度图片上爬取90张范冰冰（或其他明星）的照片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bs4 import BeautifulSoup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requests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downloadImageFile(imgUrl, destUrl, fname=''):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local_filename = imgUrl.split('/')[-1]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print('Download Image File={}'.format(local_filename))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try: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 = requests.get(imgUrl, stream=True)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r.raise_for_status()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len(fname) == 0: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fname = local_filename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print('fname={}'.format(fname))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with open(destUrl + "/" + fname, 'wb') as 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 chunk in r.iter_content(chunk_size=1024):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chunk: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f.write(chunk)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f.flush()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r.status_code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except: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r.status_code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getMorePages(kw, pages):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params = []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i in range(30, 30*pages+30, 30):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params.append({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'ipn': 'rj',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'ct': 201326592,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'is':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'fp': 'result',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'queryWord': kw,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'cl':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'lm': -1,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'ie': 'utf-8',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'oe': 'utf-8',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'adpicid':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'st': -1,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'z':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'ic':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'word': kw,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's':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'se':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'tab':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'width':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'height':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'face':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'istype':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'qc':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'nc':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'fr':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'pn': i,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'rn': 30,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'gsm': '1e',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'1528253616462': ''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url = 'https://image.baidu.com/search/acjson?tn=resultjson_com'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datalist = []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param in params: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dj = requests.get(url, params=param).json()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data = dj['data']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data is not None and len(data) &gt; 0: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datalist.append(data)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datalist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main(kw, pages, desurl):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datalist = getMorePages(kw, pages)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index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data in datalist: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i in 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i.get('thumbURL') is not None: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ir = i.get('thumbURL')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downloadImageFile(ir, desurl, str(index)+'.jpg')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index = index + 1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main('范冰冰',3, 'd:/baidupic')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72740"/>
            <wp:effectExtent l="0" t="0" r="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实验总结：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更加熟练的对requests库、beautifulSoup库、re库的使用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发信自己对于学过的知识掌握的不是很好,就是对一些综合运用的题目不会解题（需自我反省）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当然了，通过这次实验，我可以突破一些网络的限制去爬取自己需要的内容，需要的图片。</w:t>
      </w:r>
      <w:bookmarkStart w:id="0" w:name="_GoBack"/>
      <w:bookmarkEnd w:id="0"/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4BCB3E"/>
    <w:multiLevelType w:val="singleLevel"/>
    <w:tmpl w:val="874BCB3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C3A9BF4E"/>
    <w:multiLevelType w:val="singleLevel"/>
    <w:tmpl w:val="C3A9B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BC7E41B"/>
    <w:multiLevelType w:val="singleLevel"/>
    <w:tmpl w:val="0BC7E4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5EDB1A1"/>
    <w:multiLevelType w:val="singleLevel"/>
    <w:tmpl w:val="15EDB1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13436AE"/>
    <w:multiLevelType w:val="multilevel"/>
    <w:tmpl w:val="713436A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BB62EA"/>
    <w:rsid w:val="52BB62EA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1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2018-06-09T08:55:00Z</dcterms:created>
  <dc:creator>[北城南笙″]</dc:creator>
  <cp:lastModifiedBy>[北城南笙″]</cp:lastModifiedBy>
  <dcterms:modified xsi:type="dcterms:W3CDTF">2018-06-09T15:34:43Z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