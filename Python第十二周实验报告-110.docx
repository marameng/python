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="宋体"/>
          <w:lang w:val="en-US" w:eastAsia="zh-CN"/>
        </w:rPr>
      </w:pPr>
      <w:r>
        <w:rPr>
          <w:rFonts w:hint="eastAsia"/>
        </w:rPr>
        <w:t>Python</w:t>
      </w:r>
      <w:r>
        <w:rPr>
          <w:rFonts w:hint="eastAsia"/>
          <w:lang w:val="en-US" w:eastAsia="zh-CN"/>
        </w:rPr>
        <w:t>第十二周实验报告</w:t>
      </w:r>
    </w:p>
    <w:p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190500</wp:posOffset>
                </wp:positionV>
                <wp:extent cx="708660" cy="0"/>
                <wp:effectExtent l="0" t="0" r="0" b="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88pt;margin-top:15pt;height:0pt;width:55.8pt;z-index:251660288;mso-width-relative:page;mso-height-relative:page;" filled="f" stroked="t" coordsize="21600,21600" o:gfxdata="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DWUWD71gAAAAkBAAAPAAAAAAAAAAEAIAAAACIAAABkcnMvZG93bnJl&#10;di54bWxQSwECFAAUAAAACACHTuJAF4/ImMYBAABiAwAADgAAAAAAAAABACAAAAAlAQAAZHJzL2Uy&#10;b0RvYy54bWxQSwUGAAAAAAYABgBZAQAAX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190500</wp:posOffset>
                </wp:positionV>
                <wp:extent cx="1036320" cy="0"/>
                <wp:effectExtent l="0" t="0" r="0" b="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6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.6pt;margin-top:15pt;height:0pt;width:81.6pt;z-index:251659264;mso-width-relative:page;mso-height-relative:page;" filled="f" stroked="t" coordsize="21600,21600" o:gfxdata="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8UibNNUAAAAIAQAADwAAAAAAAAABACAAAAAiAAAAZHJzL2Rvd25yZXYu&#10;eG1sUEsBAhQAFAAAAAgAh07iQLoRwhvFAQAAYwMAAA4AAAAAAAAAAQAgAAAAJA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w:t>学号</w:t>
      </w:r>
      <w:r>
        <w:rPr>
          <w:rFonts w:hint="eastAsia"/>
        </w:rPr>
        <w:t xml:space="preserve">：117060400110                               </w:t>
      </w:r>
      <w:r>
        <w:rPr>
          <w:rFonts w:hint="eastAsia"/>
          <w:b/>
        </w:rPr>
        <w:t>姓名</w:t>
      </w:r>
      <w:r>
        <w:rPr>
          <w:rFonts w:hint="eastAsia"/>
        </w:rPr>
        <w:t xml:space="preserve">：蒙柳双  </w:t>
      </w:r>
    </w:p>
    <w:p/>
    <w:p>
      <w:pPr>
        <w:rPr>
          <w:rFonts w:hint="eastAsia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182880</wp:posOffset>
                </wp:positionV>
                <wp:extent cx="914400" cy="0"/>
                <wp:effectExtent l="0" t="0" r="0" b="0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07.8pt;margin-top:14.4pt;height:0pt;width:72pt;z-index:251662336;mso-width-relative:page;mso-height-relative:page;" filled="f" stroked="t" coordsize="21600,21600" o:gfxdata="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aS783NUAAAAJAQAADwAAAAAAAAABACAAAAAiAAAAZHJzL2Rvd25yZXYu&#10;eG1sUEsBAhQAFAAAAAgAh07iQLnKV6TFAQAAYgMAAA4AAAAAAAAAAQAgAAAAJAEAAGRycy9lMm9E&#10;b2MueG1sUEsFBgAAAAAGAAYAWQEAAFs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388620</wp:posOffset>
                </wp:positionH>
                <wp:positionV relativeFrom="paragraph">
                  <wp:posOffset>175260</wp:posOffset>
                </wp:positionV>
                <wp:extent cx="1272540" cy="7620"/>
                <wp:effectExtent l="0" t="0" r="0" b="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2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0.6pt;margin-top:13.8pt;height:0.6pt;width:100.2pt;z-index:251661312;mso-width-relative:page;mso-height-relative:page;" filled="f" stroked="t" coordsize="21600,21600" o:gfxdata="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CctRFf1gAAAAgBAAAPAAAAAAAAAAEAIAAAACIA&#10;AABkcnMvZG93bnJldi54bWxQSwECFAAUAAAACACHTuJAJeBeL9IBAABwAwAADgAAAAAAAAABACAA&#10;AAAlAQAAZHJzL2Uyb0RvYy54bWxQSwUGAAAAAAYABgBZAQAAa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b/>
        </w:rPr>
        <w:t>班级</w:t>
      </w:r>
      <w:r>
        <w:rPr>
          <w:rFonts w:hint="eastAsia"/>
        </w:rPr>
        <w:t xml:space="preserve">：17应用统计学1班                           </w:t>
      </w:r>
      <w:r>
        <w:rPr>
          <w:rFonts w:hint="eastAsia"/>
          <w:b/>
        </w:rPr>
        <w:t>指导老师</w:t>
      </w:r>
      <w:r>
        <w:rPr>
          <w:rFonts w:hint="eastAsia"/>
        </w:rPr>
        <w:t xml:space="preserve">：林卫中老师   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实验目的：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通过此次实现，我应该要会掌握如何打开一个文件并且读取文件信息，还要对循环结构熟悉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掌握对字典的使用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掌握并会使用PIL库，对图片的压缩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掌握对函数的使用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实验要求：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上课不玩手机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要认真编码并且思考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实在不会的就向老师求助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实验内容步骤：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程序练习7.1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Python源文件改写。编写一个程序，读取一个Python源程序文件，将文件中所有除保留字外的小写字母换成大写字母，生成后的文件俺要能够被Python解释其正确执行。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keyword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kws = keyword.kwlist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fname = input("选取文件：")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 = open(fname,'r',encoding = 'utf-8')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wline = '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 line in fo: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wline += '\n'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'import' in line: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wline += line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j = 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 line[j] == '  ':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wline += '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j +=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sline = line.split()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w in sline: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':' in w 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w = w[0:-1]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if w in kws: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wline += 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wline += w.upper()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wline += '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fo.close()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程序练习7-2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图像文件压缩。使用PIL库对图片进行等比例压缩，无论文件压缩前大小如何，压缩后文件小于10KB.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核心代码：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实验课上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PIL import Image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 = Image.open("9.jpg")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w,h = im.size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im.thumbnail((w//20,h//20))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im.show()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im.save("new.jpg","JPEG")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r>
        <w:drawing>
          <wp:inline distT="0" distB="0" distL="114300" distR="114300">
            <wp:extent cx="5267325" cy="4164330"/>
            <wp:effectExtent l="0" t="0" r="571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实验课上</w:t>
      </w: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PIL import Image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 = Image.open("9.jpg")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w,h = im.size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im.resize((w//20,h//20))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im.show()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im.save("new1.jpg","JPEG")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4164330"/>
            <wp:effectExtent l="0" t="0" r="5715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自己写的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PIL import Image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 = Image.open('12.jpg')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im.thumbnail((40,30))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im.save('picframe{:02d}.png'.format(im.tell()))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im.show()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164330"/>
            <wp:effectExtent l="0" t="0" r="5715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程序练习7-5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制作英文学习词典。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userOperateInterface():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print("\n请选择词典功能")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print("i: 添加单词")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print("s: 查询单词")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print("Q: 退出词典")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print("请选择功能：")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input()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addWord(wordDict:dict, fileName):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 = input("您输入要加入的单词：")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str in wordDict.keys():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print("该单词已添加到字典库\n")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#userOperateInterface()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 = input("请输入此单词的中文释义：")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wordDict[str] = 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with open(fileName, 'a') as fw: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fw.write(str + "  " + t + '\n')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selectWord(wordDict:dict):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 = input("请输入您要查询的单词：")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str not in wordDict.keys():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print("字典库中未找到这个单词\n")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print(wordDict[str])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main():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wordDict = {}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os.path.exists("dict.txt"):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with open("dict.txt", 'r') as fr: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 ln in fr: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 = ln.split(" 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wordDict[s[0]] = s[1]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fw = open("dict.txt",'w')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fw.close()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print("******欢迎使用简明英汉词典******")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True: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op = userOperateInterface()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op == 'i':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addWord(wordDict, 'dict.txt')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op == 's':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selectWord(wordDict)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op == 'Q':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break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print("输入有误\n")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r>
        <w:drawing>
          <wp:inline distT="0" distB="0" distL="114300" distR="114300">
            <wp:extent cx="2926080" cy="5288915"/>
            <wp:effectExtent l="0" t="0" r="0" b="1460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528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添加测试功能</w:t>
      </w: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核心代码：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os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random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userOperateInterface():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print("\n请选择词典功能")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print("i: 添加单词")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print("s: 查询单词")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print("Q: 退出词典")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print("a: 随机测试")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print("请选择功能：")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input()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addWord(wordDict:dict, fileName):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 = input("您输入要加入的单词：")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str in wordDict.keys():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print("该单词已添加到字典库\n")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#userOperateInterface()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 = input("请输入此单词的中文释义：")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wordDict[str] = t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with open(fileName, 'a') as fw: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fw.write(str + "  " + t + '\n')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selectWord(wordDict:dict):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 = input("请输入您要查询的单词：")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str not in wordDict.keys():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print("字典库中未找到这个单词\n")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print(wordDict[str])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examination(wordDict:dict,fileName):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wordlist = wordDict.keys()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t1 = random.sample(wordlist,5)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 = 0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w in t1: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print("请输入单词{}的中文释义".format(w))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 = input()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e in wordDict[w]: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 += 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print("right")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print("error")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print("您总共答对{}题".format(c))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main():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wordDict = {}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 os.path.exists("dict.txt"):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with open("dict.txt", 'r') as fr: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 ln in fr: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 = ln.split(" 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wordDict[s[0]] = s[1]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fw = open("dict.txt",'w')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fw.close()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print("******欢迎使用简明英汉词典******")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True: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op = userOperateInterface()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op == 'i':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addWord(wordDict, 'dict.txt')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op == 's':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selectWord(wordDict)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op == 'a':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examination(wordDict,'dict.txt')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elif op == 'Q':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break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else: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print("输入有误\n")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main()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实验结果：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58440" cy="6058535"/>
            <wp:effectExtent l="0" t="0" r="0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605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1.对于添加随机测试这一代码，嗯。。。我知道出错了，但是我不知道错在哪，真揪心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bookmarkStart w:id="0" w:name="_GoBack"/>
      <w:r>
        <w:rPr>
          <w:rFonts w:hint="eastAsia"/>
          <w:b/>
          <w:bCs/>
          <w:lang w:val="en-US" w:eastAsia="zh-CN"/>
        </w:rPr>
        <w:t>实验总结:</w:t>
      </w:r>
    </w:p>
    <w:bookmarkEnd w:id="0"/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以上内容使用了对文件的读取并且进行处理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对PIL库的了解与使用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将一些数据进行模块化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对数据结构的了解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要有意识的进行人机交互界面</w:t>
      </w: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ED3A5"/>
    <w:multiLevelType w:val="singleLevel"/>
    <w:tmpl w:val="14AED3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5EDB1A1"/>
    <w:multiLevelType w:val="singleLevel"/>
    <w:tmpl w:val="15EDB1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28D19A1"/>
    <w:multiLevelType w:val="singleLevel"/>
    <w:tmpl w:val="228D19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F6E2E59"/>
    <w:multiLevelType w:val="singleLevel"/>
    <w:tmpl w:val="3F6E2E59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649C0BD2"/>
    <w:multiLevelType w:val="singleLevel"/>
    <w:tmpl w:val="649C0BD2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BB65D8"/>
    <w:rsid w:val="4EBB65D8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us1\AppData\Roaming\Kingsoft\wps\addons\pool\win-i386\knewfileruby_1.0.0.8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93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2018-05-27T01:32:00Z</dcterms:created>
  <dc:creator>asus1</dc:creator>
  <cp:lastModifiedBy>asus1</cp:lastModifiedBy>
  <dcterms:modified xsi:type="dcterms:W3CDTF">2018-05-27T03:15:10Z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