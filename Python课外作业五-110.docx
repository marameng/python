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Python</w:t>
      </w:r>
      <w:r>
        <w:rPr>
          <w:rFonts w:hint="eastAsia"/>
          <w:lang w:val="en-US" w:eastAsia="zh-CN"/>
        </w:rPr>
        <w:t>课外作业五</w:t>
      </w:r>
    </w:p>
    <w:p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190500</wp:posOffset>
                </wp:positionV>
                <wp:extent cx="70866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8pt;margin-top:15pt;height:0pt;width:55.8pt;z-index:251660288;mso-width-relative:page;mso-height-relative:page;" filled="f" stroked="t" coordsize="21600,21600" o:gfxdata="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WUWD71gAAAAkBAAAPAAAAAAAAAAEAIAAAACIAAABkcnMvZG93bnJl&#10;di54bWxQSwECFAAUAAAACACHTuJAF4/ImMYBAABiAwAADgAAAAAAAAABACAAAAAlAQAAZHJzL2Uy&#10;b0RvYy54bWxQSwUGAAAAAAYABgBZAQAAX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190500</wp:posOffset>
                </wp:positionV>
                <wp:extent cx="103632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6pt;margin-top:15pt;height:0pt;width:81.6pt;z-index:251659264;mso-width-relative:page;mso-height-relative:page;" filled="f" stroked="t" coordsize="21600,21600" o:gfxdata="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UibNNUAAAAIAQAADwAAAAAAAAABACAAAAAiAAAAZHJzL2Rvd25yZXYu&#10;eG1sUEsBAhQAFAAAAAgAh07iQLoRwhvFAQAAYw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学号</w:t>
      </w:r>
      <w:r>
        <w:rPr>
          <w:rFonts w:hint="eastAsia"/>
        </w:rPr>
        <w:t xml:space="preserve">：117060400110                               </w:t>
      </w:r>
      <w:r>
        <w:rPr>
          <w:rFonts w:hint="eastAsia"/>
          <w:b/>
        </w:rPr>
        <w:t>姓名</w:t>
      </w:r>
      <w:r>
        <w:rPr>
          <w:rFonts w:hint="eastAsia"/>
        </w:rPr>
        <w:t xml:space="preserve">：蒙柳双  </w:t>
      </w:r>
    </w:p>
    <w:p/>
    <w:p>
      <w:pPr>
        <w:rPr>
          <w:rFonts w:hint="eastAsia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182880</wp:posOffset>
                </wp:positionV>
                <wp:extent cx="9144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8pt;margin-top:14.4pt;height:0pt;width:72pt;z-index:251662336;mso-width-relative:page;mso-height-relative:page;" filled="f" stroked="t" coordsize="21600,21600" o:gfxdata="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aS783NUAAAAJAQAADwAAAAAAAAABACAAAAAiAAAAZHJzL2Rvd25yZXYu&#10;eG1sUEsBAhQAFAAAAAgAh07iQLnKV6TFAQAAYg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175260</wp:posOffset>
                </wp:positionV>
                <wp:extent cx="127254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.6pt;margin-top:13.8pt;height:0.6pt;width:100.2pt;z-index:251661312;mso-width-relative:page;mso-height-relative:page;" filled="f" stroked="t" coordsize="21600,21600" o:gfxdata="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ctRFf1gAAAAgBAAAPAAAAAAAAAAEAIAAAACIA&#10;AABkcnMvZG93bnJldi54bWxQSwECFAAUAAAACACHTuJAJeBeL9IBAABwAwAADgAAAAAAAAABACAA&#10;AAAl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班级</w:t>
      </w:r>
      <w:r>
        <w:rPr>
          <w:rFonts w:hint="eastAsia"/>
        </w:rPr>
        <w:t xml:space="preserve">：17应用统计学1班                           </w:t>
      </w:r>
      <w:r>
        <w:rPr>
          <w:rFonts w:hint="eastAsia"/>
          <w:b/>
        </w:rPr>
        <w:t>指导老师</w:t>
      </w:r>
      <w:r>
        <w:rPr>
          <w:rFonts w:hint="eastAsia"/>
        </w:rPr>
        <w:t xml:space="preserve">：林卫中老师   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解方程Ax=b其中：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 = [[1 , 0.5 , 5],[2.3 , 2 , 3],[4 , 1 , 1.7]]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= [1,2,3]的转置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numpy.linalg import inv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[1,2,3]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= np.transpose(a)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[[1,0.5,5],[2.3,2,3],[4,1,1.7]]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 = inv(A)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A1 * 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print(c)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04995" cy="133350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1.该题目使用了一个转置函数：函数名.transpose  和求逆矩阵函数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绘制一副自己的人物肖像的手绘效果图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64330"/>
            <wp:effectExtent l="0" t="0" r="571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PIL import Image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vec_el = np.pi/2.2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vec_az = np.pi/4.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 = 10.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 = Image.open('9.jpg').convert('L')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np.asarray(im).astype('float')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 = np.gradient(a)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grad_x,grad_y = grad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grad_x = grad_x*depth/100.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grad_y = grad_y*depth/100.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dx = np.cos(vec_el)*np.cos(vec_az)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 = np.cos(vec_el)*np.sin(vec_az)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dz = np.sin(vec_el)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np.sqrt(grad_x**2 + grad_y**2 + 1.)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uni_x = grad_x/A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uni_y = grad_y/A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uni_z = 1./A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a2 = 255*(dx*uni_x + dy*uni_y +uni_z)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a2 = a2.clip(0,255)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im2 = Image.fromarray(a2.astype('uint8'))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im2.show()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im2.save('fcityHandDraw.jpg')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r>
        <w:drawing>
          <wp:inline distT="0" distB="0" distL="114300" distR="114300">
            <wp:extent cx="5267325" cy="4164330"/>
            <wp:effectExtent l="0" t="0" r="571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596E6"/>
    <w:multiLevelType w:val="singleLevel"/>
    <w:tmpl w:val="139596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110BE7"/>
    <w:rsid w:val="30797C0D"/>
    <w:rsid w:val="6D110BE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1\AppData\Roaming\Kingsoft\wps\addons\pool\win-i386\knewfileruby_1.0.0.8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2018-05-26T15:22:00Z</dcterms:created>
  <dc:creator>asus1</dc:creator>
  <cp:lastModifiedBy>asus1</cp:lastModifiedBy>
  <dcterms:modified xsi:type="dcterms:W3CDTF">2018-05-27T01:32:13Z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